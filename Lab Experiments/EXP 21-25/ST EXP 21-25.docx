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F55E" w14:textId="1850FCB3" w:rsidR="00D64B18" w:rsidRPr="007F0C89" w:rsidRDefault="007F0C89">
      <w:pPr>
        <w:rPr>
          <w:b/>
          <w:bCs/>
          <w:lang w:val="en-IN"/>
        </w:rPr>
      </w:pPr>
      <w:r w:rsidRPr="007F0C89">
        <w:rPr>
          <w:b/>
          <w:bCs/>
          <w:lang w:val="en-IN"/>
        </w:rPr>
        <w:t>EXP 21</w:t>
      </w:r>
    </w:p>
    <w:p w14:paraId="3FB925BB" w14:textId="3173CFD4" w:rsidR="007F0C89" w:rsidRDefault="007F0C89">
      <w:pPr>
        <w:rPr>
          <w:lang w:val="en-IN"/>
        </w:rPr>
      </w:pPr>
      <w:r w:rsidRPr="007F0C89">
        <w:rPr>
          <w:lang w:val="en-IN"/>
        </w:rPr>
        <w:drawing>
          <wp:inline distT="0" distB="0" distL="0" distR="0" wp14:anchorId="11D39FC9" wp14:editId="33391F55">
            <wp:extent cx="5943600" cy="2807335"/>
            <wp:effectExtent l="0" t="0" r="0" b="0"/>
            <wp:docPr id="158031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2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E16E" w14:textId="33975A7F" w:rsidR="007F0C89" w:rsidRPr="007F0C89" w:rsidRDefault="007F0C89">
      <w:pPr>
        <w:rPr>
          <w:b/>
          <w:bCs/>
          <w:lang w:val="en-IN"/>
        </w:rPr>
      </w:pPr>
      <w:r w:rsidRPr="007F0C89">
        <w:rPr>
          <w:b/>
          <w:bCs/>
          <w:lang w:val="en-IN"/>
        </w:rPr>
        <w:t xml:space="preserve">EXP 22 </w:t>
      </w:r>
    </w:p>
    <w:p w14:paraId="1438A93B" w14:textId="7F43BA8E" w:rsidR="007F0C89" w:rsidRDefault="007F0C89">
      <w:pPr>
        <w:rPr>
          <w:lang w:val="en-IN"/>
        </w:rPr>
      </w:pPr>
      <w:r w:rsidRPr="007F0C89">
        <w:rPr>
          <w:lang w:val="en-IN"/>
        </w:rPr>
        <w:drawing>
          <wp:inline distT="0" distB="0" distL="0" distR="0" wp14:anchorId="6458DD15" wp14:editId="4D0E4444">
            <wp:extent cx="5943600" cy="3237865"/>
            <wp:effectExtent l="0" t="0" r="0" b="635"/>
            <wp:docPr id="4712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1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803" w14:textId="77777777" w:rsidR="007F0C89" w:rsidRDefault="007F0C89">
      <w:pPr>
        <w:rPr>
          <w:lang w:val="en-IN"/>
        </w:rPr>
      </w:pPr>
    </w:p>
    <w:p w14:paraId="00EA423F" w14:textId="77777777" w:rsidR="007F0C89" w:rsidRDefault="007F0C89">
      <w:pPr>
        <w:rPr>
          <w:lang w:val="en-IN"/>
        </w:rPr>
      </w:pPr>
    </w:p>
    <w:p w14:paraId="21AA640B" w14:textId="77777777" w:rsidR="007F0C89" w:rsidRDefault="007F0C89">
      <w:pPr>
        <w:rPr>
          <w:lang w:val="en-IN"/>
        </w:rPr>
      </w:pPr>
    </w:p>
    <w:p w14:paraId="67500AD1" w14:textId="77777777" w:rsidR="007F0C89" w:rsidRDefault="007F0C89">
      <w:pPr>
        <w:rPr>
          <w:lang w:val="en-IN"/>
        </w:rPr>
      </w:pPr>
    </w:p>
    <w:p w14:paraId="369A89CE" w14:textId="1976DE35" w:rsidR="007F0C89" w:rsidRDefault="007F0C89">
      <w:pPr>
        <w:rPr>
          <w:lang w:val="en-IN"/>
        </w:rPr>
      </w:pPr>
      <w:r>
        <w:rPr>
          <w:lang w:val="en-IN"/>
        </w:rPr>
        <w:lastRenderedPageBreak/>
        <w:t xml:space="preserve">EXP 23 </w:t>
      </w:r>
    </w:p>
    <w:p w14:paraId="64A7F4B0" w14:textId="113F97E9" w:rsidR="007F0C89" w:rsidRDefault="00C62ED5">
      <w:pPr>
        <w:rPr>
          <w:lang w:val="en-IN"/>
        </w:rPr>
      </w:pPr>
      <w:r w:rsidRPr="00C62ED5">
        <w:rPr>
          <w:lang w:val="en-IN"/>
        </w:rPr>
        <w:drawing>
          <wp:inline distT="0" distB="0" distL="0" distR="0" wp14:anchorId="4FB37825" wp14:editId="785674EB">
            <wp:extent cx="5943600" cy="2922270"/>
            <wp:effectExtent l="0" t="0" r="0" b="0"/>
            <wp:docPr id="156505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51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E5F2" w14:textId="6BB2F847" w:rsidR="00C62ED5" w:rsidRDefault="00C62ED5">
      <w:pPr>
        <w:rPr>
          <w:lang w:val="en-IN"/>
        </w:rPr>
      </w:pPr>
      <w:r>
        <w:rPr>
          <w:lang w:val="en-IN"/>
        </w:rPr>
        <w:t xml:space="preserve">EXP 24 </w:t>
      </w:r>
    </w:p>
    <w:p w14:paraId="29B84414" w14:textId="2656D093" w:rsidR="00C62ED5" w:rsidRDefault="00C62ED5">
      <w:pPr>
        <w:rPr>
          <w:lang w:val="en-IN"/>
        </w:rPr>
      </w:pPr>
      <w:r w:rsidRPr="00C62ED5">
        <w:rPr>
          <w:lang w:val="en-IN"/>
        </w:rPr>
        <w:drawing>
          <wp:inline distT="0" distB="0" distL="0" distR="0" wp14:anchorId="6B8C6480" wp14:editId="33CBA50D">
            <wp:extent cx="5943600" cy="2837815"/>
            <wp:effectExtent l="0" t="0" r="0" b="635"/>
            <wp:docPr id="19276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E2C3" w14:textId="77777777" w:rsidR="00C62ED5" w:rsidRDefault="00C62ED5">
      <w:pPr>
        <w:rPr>
          <w:lang w:val="en-IN"/>
        </w:rPr>
      </w:pPr>
    </w:p>
    <w:p w14:paraId="6B946692" w14:textId="77777777" w:rsidR="00C62ED5" w:rsidRDefault="00C62ED5">
      <w:pPr>
        <w:rPr>
          <w:lang w:val="en-IN"/>
        </w:rPr>
      </w:pPr>
    </w:p>
    <w:p w14:paraId="43564227" w14:textId="77777777" w:rsidR="00C62ED5" w:rsidRDefault="00C62ED5">
      <w:pPr>
        <w:rPr>
          <w:lang w:val="en-IN"/>
        </w:rPr>
      </w:pPr>
    </w:p>
    <w:p w14:paraId="01E0041A" w14:textId="77777777" w:rsidR="00C62ED5" w:rsidRDefault="00C62ED5">
      <w:pPr>
        <w:rPr>
          <w:lang w:val="en-IN"/>
        </w:rPr>
      </w:pPr>
    </w:p>
    <w:p w14:paraId="3EE0A86F" w14:textId="77777777" w:rsidR="00C62ED5" w:rsidRDefault="00C62ED5">
      <w:pPr>
        <w:rPr>
          <w:lang w:val="en-IN"/>
        </w:rPr>
      </w:pPr>
    </w:p>
    <w:p w14:paraId="3E9764F8" w14:textId="0A0A0EA6" w:rsidR="00C62ED5" w:rsidRDefault="00C62ED5">
      <w:pPr>
        <w:rPr>
          <w:lang w:val="en-IN"/>
        </w:rPr>
      </w:pPr>
      <w:r>
        <w:rPr>
          <w:lang w:val="en-IN"/>
        </w:rPr>
        <w:lastRenderedPageBreak/>
        <w:t xml:space="preserve">EXP 25 </w:t>
      </w:r>
    </w:p>
    <w:p w14:paraId="68492D28" w14:textId="100D69FA" w:rsidR="00C62ED5" w:rsidRPr="007F0C89" w:rsidRDefault="00C62ED5">
      <w:pPr>
        <w:rPr>
          <w:lang w:val="en-IN"/>
        </w:rPr>
      </w:pPr>
      <w:r w:rsidRPr="00C62ED5">
        <w:rPr>
          <w:lang w:val="en-IN"/>
        </w:rPr>
        <w:drawing>
          <wp:inline distT="0" distB="0" distL="0" distR="0" wp14:anchorId="6DA762A0" wp14:editId="68339C4C">
            <wp:extent cx="5943600" cy="2540635"/>
            <wp:effectExtent l="0" t="0" r="0" b="0"/>
            <wp:docPr id="192064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41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ED5" w:rsidRPr="007F0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9"/>
    <w:rsid w:val="00287766"/>
    <w:rsid w:val="007F0C89"/>
    <w:rsid w:val="00C62ED5"/>
    <w:rsid w:val="00D6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4DCD"/>
  <w15:docId w15:val="{A1F09C7A-C5A0-4D07-ABC5-B5192172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11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DARANI E</dc:creator>
  <cp:keywords/>
  <dc:description/>
  <cp:lastModifiedBy>DARANI E</cp:lastModifiedBy>
  <cp:revision>1</cp:revision>
  <dcterms:created xsi:type="dcterms:W3CDTF">2026-10-31T04:40:00Z</dcterms:created>
  <dcterms:modified xsi:type="dcterms:W3CDTF">2026-10-31T05:16:00Z</dcterms:modified>
</cp:coreProperties>
</file>